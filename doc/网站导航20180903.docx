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167255"/>
            <wp:effectExtent l="0" t="0" r="11430" b="4445"/>
            <wp:docPr id="18" name="图片 1" descr="360截图2018083111454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360截图201808311145442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5271135" cy="412115"/>
            <wp:effectExtent l="0" t="0" r="5715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865" cy="2078990"/>
            <wp:effectExtent l="0" t="0" r="13335" b="3810"/>
            <wp:docPr id="10" name="图片 3" descr="360截图2018083111503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360截图201808311150335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92455"/>
            <wp:effectExtent l="0" t="0" r="4445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135" cy="2405380"/>
            <wp:effectExtent l="0" t="0" r="5715" b="13970"/>
            <wp:docPr id="13" name="图片 5" descr="360截图2018083111532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360截图201808311153221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0500" cy="2334260"/>
            <wp:effectExtent l="0" t="0" r="6350" b="8890"/>
            <wp:docPr id="12" name="图片 6" descr="360截图2018083111535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360截图201808311153526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2115"/>
            <wp:effectExtent l="0" t="0" r="5715" b="698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2245" cy="2439670"/>
            <wp:effectExtent l="0" t="0" r="14605" b="17780"/>
            <wp:docPr id="9" name="图片 8" descr="360截图2018083113471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360截图201808311347121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960" cy="2181225"/>
            <wp:effectExtent l="0" t="0" r="8890" b="9525"/>
            <wp:docPr id="17" name="图片 10" descr="360截图2018083113502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360截图201808311350243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2444115"/>
            <wp:effectExtent l="0" t="0" r="10160" b="13335"/>
            <wp:docPr id="19" name="图片 11" descr="360截图2018083113544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360截图201808311354404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4310" cy="2129790"/>
            <wp:effectExtent l="0" t="0" r="2540" b="3810"/>
            <wp:docPr id="21" name="图片 13" descr="360截图2018083110302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360截图201808311030237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2880" cy="2396490"/>
            <wp:effectExtent l="0" t="0" r="13970" b="3810"/>
            <wp:docPr id="23" name="图片 15" descr="360截图2018083110360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360截图201808311036015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960" cy="2350770"/>
            <wp:effectExtent l="0" t="0" r="8890" b="11430"/>
            <wp:docPr id="24" name="图片 16" descr="360截图2018083110363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360截图201808311036350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785" cy="2386965"/>
            <wp:effectExtent l="0" t="0" r="12065" b="13335"/>
            <wp:docPr id="26" name="图片 18" descr="360截图2018083110370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360截图201808311037039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2466975"/>
            <wp:effectExtent l="0" t="0" r="10160" b="9525"/>
            <wp:docPr id="28" name="图片 20" descr="360截图2018083111450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360截图201808311145069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077720"/>
            <wp:effectExtent l="0" t="0" r="11430" b="17780"/>
            <wp:docPr id="29" name="图片 21" descr="360截图20180901105945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360截图2018090110594578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424430"/>
            <wp:effectExtent l="0" t="0" r="5080" b="13970"/>
            <wp:docPr id="31" name="图片 23" descr="360截图2018083113553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360截图201808311355317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055" cy="2440305"/>
            <wp:effectExtent l="0" t="0" r="10795" b="17145"/>
            <wp:docPr id="33" name="图片 25" descr="360截图20180831135729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360截图201808311357292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1896110"/>
            <wp:effectExtent l="0" t="0" r="12700" b="8890"/>
            <wp:docPr id="34" name="图片 26" descr="360截图20180831140027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 descr="360截图201808311400275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0500" cy="2217420"/>
            <wp:effectExtent l="0" t="0" r="6350" b="11430"/>
            <wp:docPr id="36" name="图片 28" descr="360截图20180831140149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 descr="360截图201808311401495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325" cy="2583815"/>
            <wp:effectExtent l="0" t="0" r="9525" b="6985"/>
            <wp:docPr id="38" name="图片 30" descr="360截图20180831140247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 descr="360截图201808311402474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304415"/>
            <wp:effectExtent l="0" t="0" r="11430" b="635"/>
            <wp:docPr id="39" name="图片 31" descr="360截图2018083114043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 descr="360截图201808311404324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785" cy="2376805"/>
            <wp:effectExtent l="0" t="0" r="12065" b="4445"/>
            <wp:docPr id="41" name="图片 33" descr="360截图2018083114050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 descr="360截图201808311405078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2880" cy="2553335"/>
            <wp:effectExtent l="0" t="0" r="13970" b="18415"/>
            <wp:docPr id="43" name="图片 35" descr="360截图2018083114053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 descr="360截图201808311405302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325" cy="2279015"/>
            <wp:effectExtent l="0" t="0" r="9525" b="6985"/>
            <wp:docPr id="44" name="图片 36" descr="360截图2018083114064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 descr="360截图201808311406471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244090"/>
            <wp:effectExtent l="0" t="0" r="5080" b="3810"/>
            <wp:docPr id="46" name="图片 38" descr="360截图2018090110454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 descr="360截图201809011045412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466975"/>
            <wp:effectExtent l="0" t="0" r="5080" b="9525"/>
            <wp:docPr id="48" name="图片 40" descr="360截图2018090110455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 descr="360截图201809011045548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040" cy="2273300"/>
            <wp:effectExtent l="0" t="0" r="3810" b="12700"/>
            <wp:docPr id="49" name="图片 41" descr="360截图2018090308074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 descr="360截图201809030807447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2051685"/>
            <wp:effectExtent l="0" t="0" r="10160" b="5715"/>
            <wp:docPr id="51" name="图片 43" descr="360截图2018090113362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 descr="360截图201809011336241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734945"/>
            <wp:effectExtent l="0" t="0" r="11430" b="8255"/>
            <wp:docPr id="53" name="图片 45" descr="360截图2018090114045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 descr="360截图2018090114045678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086610"/>
            <wp:effectExtent l="0" t="0" r="11430" b="8890"/>
            <wp:docPr id="54" name="图片 46" descr="360截图2018090308043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 descr="360截图201809030804389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230" cy="2396490"/>
            <wp:effectExtent l="0" t="0" r="7620" b="3810"/>
            <wp:docPr id="56" name="图片 48" descr="360截图2018090308055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 descr="360截图201809030805549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230" cy="2252345"/>
            <wp:effectExtent l="0" t="0" r="7620" b="14605"/>
            <wp:docPr id="58" name="图片 50" descr="360截图201809030806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 descr="360截图201809030806025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061210"/>
            <wp:effectExtent l="0" t="0" r="12700" b="15240"/>
            <wp:docPr id="59" name="图片 51" descr="360截图201809030806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 descr="360截图2018090308061188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040" cy="2050415"/>
            <wp:effectExtent l="0" t="0" r="3810" b="6985"/>
            <wp:docPr id="61" name="图片 53" descr="360截图2018090308061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 descr="360截图201809030806199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2880" cy="2707005"/>
            <wp:effectExtent l="0" t="0" r="13970" b="17145"/>
            <wp:docPr id="63" name="图片 55" descr="360截图2018090308062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 descr="360截图201809030806299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785" cy="2145030"/>
            <wp:effectExtent l="0" t="0" r="12065" b="7620"/>
            <wp:docPr id="64" name="图片 56" descr="360截图2018090308063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 descr="360截图201809030806374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1896745"/>
            <wp:effectExtent l="0" t="0" r="5080" b="8255"/>
            <wp:docPr id="66" name="图片 58" descr="360截图2018090308064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8" descr="360截图201809030806447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6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340610"/>
            <wp:effectExtent l="0" t="0" r="5080" b="2540"/>
            <wp:docPr id="68" name="图片 60" descr="360截图2018090308071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0" descr="360截图2018090308071286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2405" cy="2183765"/>
            <wp:effectExtent l="0" t="0" r="4445" b="6985"/>
            <wp:docPr id="69" name="图片 61" descr="360截图2018090308180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1" descr="360截图201809030818079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7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8595" cy="2038985"/>
            <wp:effectExtent l="0" t="0" r="8255" b="18415"/>
            <wp:docPr id="71" name="图片 63" descr="360截图2018090308075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3" descr="360截图2018090308075149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325" cy="2449195"/>
            <wp:effectExtent l="0" t="0" r="9525" b="8255"/>
            <wp:docPr id="73" name="图片 65" descr="360截图20180903081118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5" descr="360截图201809030811183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489200"/>
            <wp:effectExtent l="0" t="0" r="12700" b="6350"/>
            <wp:docPr id="74" name="图片 66" descr="360截图2018090308112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6" descr="360截图201809030811246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2251710"/>
            <wp:effectExtent l="0" t="0" r="10160" b="15240"/>
            <wp:docPr id="76" name="图片 68" descr="360截图2018090308113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8" descr="360截图201809030811356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7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5420" cy="2102485"/>
            <wp:effectExtent l="0" t="0" r="11430" b="12065"/>
            <wp:docPr id="78" name="图片 70" descr="360截图2018090308114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0" descr="360截图201809030811433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1988820"/>
            <wp:effectExtent l="0" t="0" r="5080" b="11430"/>
            <wp:docPr id="79" name="图片 71" descr="360截图2018090308115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1" descr="360截图201809030811550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8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2094230"/>
            <wp:effectExtent l="0" t="0" r="3175" b="1270"/>
            <wp:docPr id="81" name="图片 73" descr="360截图2018090308122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3" descr="360截图2018090308122049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8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055" cy="2611755"/>
            <wp:effectExtent l="0" t="0" r="10795" b="17145"/>
            <wp:docPr id="83" name="图片 75" descr="360截图201809030812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5" descr="360截图201809030812279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785" cy="2169795"/>
            <wp:effectExtent l="0" t="0" r="12065" b="1905"/>
            <wp:docPr id="84" name="图片 76" descr="360截图2018090308143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6" descr="360截图201809030814364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8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284095"/>
            <wp:effectExtent l="0" t="0" r="5080" b="1905"/>
            <wp:docPr id="86" name="图片 78" descr="360截图2018090308145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 descr="360截图2018090308145487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8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865" cy="2142490"/>
            <wp:effectExtent l="0" t="0" r="6985" b="10160"/>
            <wp:docPr id="88" name="图片 80" descr="360截图2018090308180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0" descr="360截图201809030818015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170430"/>
            <wp:effectExtent l="0" t="0" r="12700" b="1270"/>
            <wp:docPr id="89" name="图片 81" descr="360截图2018090313593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1" descr="360截图201809031359384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9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7325" cy="2020570"/>
            <wp:effectExtent l="0" t="0" r="9525" b="17780"/>
            <wp:docPr id="91" name="图片 83" descr="360截图2018090308181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3" descr="360截图201809030818152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92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2405" cy="2672080"/>
            <wp:effectExtent l="0" t="0" r="4445" b="13970"/>
            <wp:docPr id="93" name="图片 85" descr="360截图2018090308182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5" descr="360截图201809030818224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9230" cy="2013585"/>
            <wp:effectExtent l="0" t="0" r="7620" b="5715"/>
            <wp:docPr id="94" name="图片 86" descr="360截图2018090308184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6" descr="360截图201809030818415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95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0500" cy="2132965"/>
            <wp:effectExtent l="0" t="0" r="6350" b="635"/>
            <wp:docPr id="96" name="图片 88" descr="360截图2018090308184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8" descr="360截图201809030818475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97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035175"/>
            <wp:effectExtent l="0" t="0" r="12700" b="3175"/>
            <wp:docPr id="98" name="图片 90" descr="360截图2018090308191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0" descr="360截图201809030819110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065655"/>
            <wp:effectExtent l="0" t="0" r="12700" b="10795"/>
            <wp:docPr id="99" name="图片 91" descr="360截图201809030819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1" descr="360截图2018090308192868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00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2087880"/>
            <wp:effectExtent l="0" t="0" r="10160" b="7620"/>
            <wp:docPr id="101" name="图片 93" descr="360截图2018090313535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3" descr="360截图2018090313535887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0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785" cy="2566035"/>
            <wp:effectExtent l="0" t="0" r="12065" b="5715"/>
            <wp:docPr id="103" name="图片 95" descr="360截图2018090313574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95" descr="360截图201809031357412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2405" cy="2188845"/>
            <wp:effectExtent l="0" t="0" r="4445" b="1905"/>
            <wp:docPr id="104" name="图片 96" descr="360截图2018090313580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6" descr="360截图201809031358046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0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135" cy="2128520"/>
            <wp:effectExtent l="0" t="0" r="5715" b="5080"/>
            <wp:docPr id="106" name="图片 98" descr="360截图2018090313582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8" descr="360截图201809031358222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07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1770" cy="2038350"/>
            <wp:effectExtent l="0" t="0" r="5080" b="0"/>
            <wp:docPr id="108" name="图片 100" descr="360截图2018090313590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0" descr="360截图201809031359062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0" w:lineRule="atLeast"/>
        <w:ind w:left="0" w:right="0"/>
        <w:jc w:val="left"/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4150" cy="2255520"/>
            <wp:effectExtent l="0" t="0" r="12700" b="11430"/>
            <wp:docPr id="109" name="图片 101" descr="360截图2018090314030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1" descr="360截图2018090314030447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2183130"/>
            <wp:effectExtent l="0" t="0" r="3175" b="7620"/>
            <wp:docPr id="2" name="图片 103" descr="360截图2018090314263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3" descr="360截图2018090314263649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720"/>
            <wp:effectExtent l="0" t="0" r="4445" b="11430"/>
            <wp:docPr id="3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2405" cy="2216150"/>
            <wp:effectExtent l="0" t="0" r="4445" b="12700"/>
            <wp:docPr id="4" name="图片 105" descr="360截图2018090313594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5" descr="360截图2018090313594780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055" cy="2048510"/>
            <wp:effectExtent l="0" t="0" r="10795" b="8890"/>
            <wp:docPr id="5" name="图片 106" descr="360截图2018090313595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6" descr="360截图2018090313595745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0500" cy="2354580"/>
            <wp:effectExtent l="0" t="0" r="6350" b="7620"/>
            <wp:docPr id="6" name="图片 107" descr="360截图2018090314001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7" descr="360截图2018090314001497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2880" cy="2032635"/>
            <wp:effectExtent l="0" t="0" r="13970" b="5715"/>
            <wp:docPr id="7" name="图片 108" descr="360截图2018090314004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8" descr="360截图201809031400445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6690" cy="1957705"/>
            <wp:effectExtent l="0" t="0" r="10160" b="4445"/>
            <wp:docPr id="8" name="图片 109" descr="360截图2018090314025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9" descr="360截图201809031402580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BB4EE1"/>
    <w:rsid w:val="1DFF50D2"/>
    <w:rsid w:val="25BB4EE1"/>
    <w:rsid w:val="6D535020"/>
    <w:rsid w:val="7FFDD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Applications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2018-09-03T14:45:00Z</dcterms:created>
  <dc:creator>admin</dc:creator>
  <cp:lastModifiedBy>teslar</cp:lastModifiedBy>
  <dcterms:modified xsi:type="dcterms:W3CDTF">2018-09-03T21:47:07Z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